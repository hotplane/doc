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6D2F2F">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6D2F2F">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6D2F2F">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6D2F2F">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6D2F2F">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6D2F2F">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6D2F2F">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6D2F2F">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6D2F2F">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6D2F2F">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6D2F2F">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6D2F2F">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6D2F2F">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6D2F2F">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6D2F2F">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6D2F2F">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6D2F2F">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6D2F2F">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6D2F2F">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6D2F2F">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6D2F2F">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6D2F2F">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6D2F2F">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6D2F2F">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6D2F2F">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6D2F2F">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6D2F2F">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6D2F2F">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6D2F2F">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6D2F2F">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6D2F2F">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6D2F2F">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6D2F2F">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6D2F2F">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6D2F2F">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6D2F2F">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6D2F2F">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6D2F2F">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6D2F2F">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6D2F2F">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6D2F2F">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6D2F2F">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6D2F2F">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6D2F2F">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6D2F2F">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6D2F2F">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6D2F2F">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6D2F2F">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6D2F2F">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r>
              <w:rPr>
                <w:rFonts w:hint="eastAsia"/>
                <w:sz w:val="21"/>
              </w:rPr>
              <w:t>饼图</w:t>
            </w:r>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6D2F2F"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r>
        <w:rPr>
          <w:rFonts w:hint="eastAsia"/>
        </w:rPr>
        <w:lastRenderedPageBreak/>
        <w:t>Vscode</w:t>
      </w:r>
      <w:bookmarkEnd w:id="34"/>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0A39CEFF" w:rsidR="00C037F8" w:rsidRDefault="00C037F8" w:rsidP="00C037F8">
      <w:pPr>
        <w:ind w:firstLine="480"/>
      </w:pPr>
      <w:r>
        <w:rPr>
          <w:rFonts w:hint="eastAsia"/>
        </w:rPr>
        <w:t>下载地址</w:t>
      </w:r>
      <w:hyperlink r:id="rId21" w:history="1">
        <w:r w:rsidR="00433AF6" w:rsidRPr="00043ED9">
          <w:rPr>
            <w:rStyle w:val="a9"/>
          </w:rPr>
          <w:t>https://code.visualstudio.com/</w:t>
        </w:r>
      </w:hyperlink>
    </w:p>
    <w:p w14:paraId="642368C2" w14:textId="77777777" w:rsidR="0014669F" w:rsidRDefault="0014669F" w:rsidP="0014669F">
      <w:pPr>
        <w:pStyle w:val="2"/>
      </w:pPr>
      <w:bookmarkStart w:id="37" w:name="_Toc71483401"/>
      <w:r>
        <w:rPr>
          <w:rFonts w:hint="eastAsia"/>
        </w:rPr>
        <w:t>调试</w:t>
      </w:r>
      <w:bookmarkEnd w:id="37"/>
    </w:p>
    <w:p w14:paraId="3D76C600" w14:textId="77777777" w:rsidR="0014669F" w:rsidRDefault="0014669F" w:rsidP="0014669F">
      <w:pPr>
        <w:pStyle w:val="30"/>
        <w:spacing w:before="163"/>
      </w:pPr>
      <w:bookmarkStart w:id="38" w:name="_Toc71483402"/>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r>
        <w:rPr>
          <w:rFonts w:hint="eastAsia"/>
        </w:rPr>
        <w:t>launch.</w:t>
      </w:r>
      <w:r>
        <w:t>J</w:t>
      </w:r>
      <w:r>
        <w:rPr>
          <w:rFonts w:hint="eastAsia"/>
        </w:rPr>
        <w:t>son</w:t>
      </w:r>
    </w:p>
    <w:p w14:paraId="3B7AF909" w14:textId="77777777" w:rsidR="0014669F" w:rsidRDefault="0014669F" w:rsidP="0014669F">
      <w:pPr>
        <w:pStyle w:val="ac"/>
        <w:numPr>
          <w:ilvl w:val="0"/>
          <w:numId w:val="26"/>
        </w:numPr>
        <w:ind w:firstLineChars="0"/>
      </w:pPr>
      <w:r w:rsidRPr="00100C63">
        <w:rPr>
          <w:rFonts w:hint="eastAsia"/>
        </w:rPr>
        <w:t>配置</w:t>
      </w:r>
      <w:r w:rsidRPr="00100C63">
        <w:rPr>
          <w:rFonts w:hint="eastAsia"/>
        </w:rPr>
        <w:t>launch.Json</w:t>
      </w:r>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E910FC">
        <w:tc>
          <w:tcPr>
            <w:tcW w:w="2301" w:type="dxa"/>
          </w:tcPr>
          <w:p w14:paraId="396D0015" w14:textId="77777777" w:rsidR="0014669F" w:rsidRPr="007577D4" w:rsidRDefault="0014669F" w:rsidP="00E910FC">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E910FC">
            <w:pPr>
              <w:ind w:firstLineChars="0" w:firstLine="0"/>
              <w:rPr>
                <w:sz w:val="21"/>
              </w:rPr>
            </w:pPr>
            <w:r>
              <w:rPr>
                <w:rFonts w:hint="eastAsia"/>
                <w:sz w:val="21"/>
              </w:rPr>
              <w:t>会在项目中增加</w:t>
            </w:r>
            <w:r>
              <w:rPr>
                <w:rFonts w:hint="eastAsia"/>
                <w:sz w:val="21"/>
              </w:rPr>
              <w:t>l</w:t>
            </w:r>
            <w:r>
              <w:rPr>
                <w:sz w:val="21"/>
              </w:rPr>
              <w:t>anch.json</w:t>
            </w:r>
            <w:r>
              <w:rPr>
                <w:rFonts w:hint="eastAsia"/>
                <w:sz w:val="21"/>
              </w:rPr>
              <w:t>文件就是配置文件</w:t>
            </w:r>
          </w:p>
        </w:tc>
        <w:tc>
          <w:tcPr>
            <w:tcW w:w="5059" w:type="dxa"/>
            <w:gridSpan w:val="2"/>
            <w:vMerge w:val="restart"/>
          </w:tcPr>
          <w:p w14:paraId="6020E778" w14:textId="77777777" w:rsidR="0014669F" w:rsidRPr="000442AF" w:rsidRDefault="0014669F" w:rsidP="00E910FC">
            <w:pPr>
              <w:ind w:firstLineChars="0" w:firstLine="0"/>
              <w:rPr>
                <w:sz w:val="18"/>
                <w:szCs w:val="18"/>
              </w:rPr>
            </w:pPr>
            <w:r w:rsidRPr="000442AF">
              <w:rPr>
                <w:sz w:val="18"/>
                <w:szCs w:val="18"/>
              </w:rPr>
              <w:t>"version": "0.2.0",</w:t>
            </w:r>
          </w:p>
          <w:p w14:paraId="695CDAA8" w14:textId="77777777" w:rsidR="0014669F" w:rsidRPr="000442AF" w:rsidRDefault="0014669F" w:rsidP="00E910FC">
            <w:pPr>
              <w:ind w:firstLineChars="0" w:firstLine="0"/>
              <w:rPr>
                <w:sz w:val="18"/>
                <w:szCs w:val="18"/>
              </w:rPr>
            </w:pPr>
            <w:r w:rsidRPr="000442AF">
              <w:rPr>
                <w:sz w:val="18"/>
                <w:szCs w:val="18"/>
              </w:rPr>
              <w:t xml:space="preserve">    "configurations": [</w:t>
            </w:r>
          </w:p>
          <w:p w14:paraId="2A3D46BC" w14:textId="77777777" w:rsidR="0014669F" w:rsidRPr="000442AF" w:rsidRDefault="0014669F" w:rsidP="00E910FC">
            <w:pPr>
              <w:ind w:firstLineChars="0" w:firstLine="0"/>
              <w:rPr>
                <w:sz w:val="18"/>
                <w:szCs w:val="18"/>
              </w:rPr>
            </w:pPr>
            <w:r w:rsidRPr="000442AF">
              <w:rPr>
                <w:sz w:val="18"/>
                <w:szCs w:val="18"/>
              </w:rPr>
              <w:t xml:space="preserve">        {</w:t>
            </w:r>
          </w:p>
          <w:p w14:paraId="0BCF5CC3" w14:textId="77777777" w:rsidR="0014669F" w:rsidRPr="000442AF" w:rsidRDefault="0014669F" w:rsidP="00E910FC">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E910FC">
            <w:pPr>
              <w:ind w:firstLineChars="0" w:firstLine="0"/>
              <w:rPr>
                <w:sz w:val="18"/>
                <w:szCs w:val="18"/>
              </w:rPr>
            </w:pPr>
            <w:r w:rsidRPr="000442AF">
              <w:rPr>
                <w:sz w:val="18"/>
                <w:szCs w:val="18"/>
              </w:rPr>
              <w:t xml:space="preserve">            "port": 9222,</w:t>
            </w:r>
          </w:p>
          <w:p w14:paraId="33C08578"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E910FC">
            <w:pPr>
              <w:ind w:firstLineChars="0" w:firstLine="0"/>
              <w:rPr>
                <w:sz w:val="18"/>
                <w:szCs w:val="18"/>
              </w:rPr>
            </w:pPr>
            <w:r w:rsidRPr="000442AF">
              <w:rPr>
                <w:sz w:val="18"/>
                <w:szCs w:val="18"/>
              </w:rPr>
              <w:t xml:space="preserve">            "type": "pwa-chrome",</w:t>
            </w:r>
          </w:p>
          <w:p w14:paraId="0645B926" w14:textId="77777777" w:rsidR="0014669F" w:rsidRPr="000442AF" w:rsidRDefault="0014669F" w:rsidP="00E910FC">
            <w:pPr>
              <w:ind w:firstLineChars="0" w:firstLine="0"/>
              <w:rPr>
                <w:sz w:val="18"/>
                <w:szCs w:val="18"/>
              </w:rPr>
            </w:pPr>
            <w:r w:rsidRPr="000442AF">
              <w:rPr>
                <w:sz w:val="18"/>
                <w:szCs w:val="18"/>
              </w:rPr>
              <w:t xml:space="preserve">            "webRoot": "${workspaceFolder}"</w:t>
            </w:r>
          </w:p>
          <w:p w14:paraId="3BDCA2AC" w14:textId="77777777" w:rsidR="0014669F" w:rsidRPr="000442AF" w:rsidRDefault="0014669F" w:rsidP="00E910FC">
            <w:pPr>
              <w:ind w:firstLineChars="0" w:firstLine="0"/>
              <w:rPr>
                <w:sz w:val="18"/>
                <w:szCs w:val="18"/>
              </w:rPr>
            </w:pPr>
            <w:r w:rsidRPr="000442AF">
              <w:rPr>
                <w:sz w:val="18"/>
                <w:szCs w:val="18"/>
              </w:rPr>
              <w:t xml:space="preserve">        },</w:t>
            </w:r>
          </w:p>
          <w:p w14:paraId="1A597F59" w14:textId="77777777" w:rsidR="0014669F" w:rsidRPr="000442AF" w:rsidRDefault="0014669F" w:rsidP="00E910FC">
            <w:pPr>
              <w:ind w:firstLineChars="0" w:firstLine="0"/>
              <w:rPr>
                <w:sz w:val="18"/>
                <w:szCs w:val="18"/>
              </w:rPr>
            </w:pPr>
            <w:r w:rsidRPr="000442AF">
              <w:rPr>
                <w:sz w:val="18"/>
                <w:szCs w:val="18"/>
              </w:rPr>
              <w:t xml:space="preserve">        {</w:t>
            </w:r>
          </w:p>
          <w:p w14:paraId="76772B28" w14:textId="77777777" w:rsidR="0014669F" w:rsidRPr="000442AF" w:rsidRDefault="0014669F" w:rsidP="00E910FC">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E910FC">
            <w:pPr>
              <w:ind w:firstLineChars="0" w:firstLine="0"/>
              <w:rPr>
                <w:sz w:val="18"/>
                <w:szCs w:val="18"/>
              </w:rPr>
            </w:pPr>
            <w:r w:rsidRPr="000442AF">
              <w:rPr>
                <w:sz w:val="18"/>
                <w:szCs w:val="18"/>
              </w:rPr>
              <w:t xml:space="preserve">            "type": "python",</w:t>
            </w:r>
          </w:p>
          <w:p w14:paraId="54DF74CE"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E910FC">
            <w:pPr>
              <w:ind w:firstLineChars="0" w:firstLine="0"/>
              <w:rPr>
                <w:sz w:val="18"/>
                <w:szCs w:val="18"/>
              </w:rPr>
            </w:pPr>
            <w:r w:rsidRPr="000442AF">
              <w:rPr>
                <w:sz w:val="18"/>
                <w:szCs w:val="18"/>
              </w:rPr>
              <w:t xml:space="preserve">            "program": "${file}",</w:t>
            </w:r>
          </w:p>
          <w:p w14:paraId="2234AA94" w14:textId="77777777" w:rsidR="0014669F" w:rsidRPr="000442AF" w:rsidRDefault="0014669F" w:rsidP="00E910FC">
            <w:pPr>
              <w:ind w:firstLineChars="0" w:firstLine="0"/>
              <w:rPr>
                <w:sz w:val="18"/>
                <w:szCs w:val="18"/>
              </w:rPr>
            </w:pPr>
            <w:r w:rsidRPr="000442AF">
              <w:rPr>
                <w:sz w:val="18"/>
                <w:szCs w:val="18"/>
              </w:rPr>
              <w:t xml:space="preserve">            "console": "integratedTerminal"}]}</w:t>
            </w:r>
          </w:p>
        </w:tc>
      </w:tr>
      <w:tr w:rsidR="0014669F" w:rsidRPr="007577D4" w14:paraId="532B8B5D" w14:textId="77777777" w:rsidTr="00E910FC">
        <w:tc>
          <w:tcPr>
            <w:tcW w:w="2301" w:type="dxa"/>
          </w:tcPr>
          <w:p w14:paraId="39A11510" w14:textId="77777777" w:rsidR="0014669F" w:rsidRPr="007577D4" w:rsidRDefault="0014669F" w:rsidP="00E910FC">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E910FC">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E910FC">
            <w:pPr>
              <w:ind w:firstLineChars="0" w:firstLine="0"/>
              <w:rPr>
                <w:sz w:val="21"/>
              </w:rPr>
            </w:pPr>
          </w:p>
        </w:tc>
      </w:tr>
      <w:tr w:rsidR="0014669F" w:rsidRPr="007577D4" w14:paraId="14FADBDB" w14:textId="77777777" w:rsidTr="00E910FC">
        <w:trPr>
          <w:trHeight w:val="390"/>
        </w:trPr>
        <w:tc>
          <w:tcPr>
            <w:tcW w:w="5397" w:type="dxa"/>
            <w:gridSpan w:val="2"/>
            <w:vMerge w:val="restart"/>
          </w:tcPr>
          <w:p w14:paraId="488E6279" w14:textId="77777777" w:rsidR="0014669F" w:rsidRDefault="0014669F" w:rsidP="00E910FC">
            <w:pPr>
              <w:ind w:firstLineChars="0" w:firstLine="0"/>
              <w:rPr>
                <w:sz w:val="21"/>
              </w:rPr>
            </w:pPr>
            <w:r>
              <w:rPr>
                <w:sz w:val="21"/>
              </w:rPr>
              <w:t>Type:</w:t>
            </w:r>
            <w:r>
              <w:rPr>
                <w:rFonts w:hint="eastAsia"/>
                <w:sz w:val="21"/>
              </w:rPr>
              <w:t>指定编程环境</w:t>
            </w:r>
          </w:p>
          <w:p w14:paraId="1964A72F" w14:textId="77777777" w:rsidR="0014669F" w:rsidRDefault="0014669F" w:rsidP="00E910FC">
            <w:pPr>
              <w:ind w:firstLineChars="0" w:firstLine="0"/>
              <w:rPr>
                <w:sz w:val="21"/>
              </w:rPr>
            </w:pPr>
            <w:r>
              <w:rPr>
                <w:sz w:val="21"/>
              </w:rPr>
              <w:t>Name:</w:t>
            </w:r>
            <w:r>
              <w:rPr>
                <w:rFonts w:hint="eastAsia"/>
                <w:sz w:val="21"/>
              </w:rPr>
              <w:t>配置的名字</w:t>
            </w:r>
          </w:p>
          <w:p w14:paraId="456E66C7" w14:textId="77777777" w:rsidR="0014669F" w:rsidRPr="007577D4" w:rsidRDefault="0014669F" w:rsidP="00E910FC">
            <w:pPr>
              <w:ind w:firstLineChars="0" w:firstLine="0"/>
              <w:rPr>
                <w:sz w:val="21"/>
              </w:rPr>
            </w:pPr>
            <w:r w:rsidRPr="007577D4">
              <w:rPr>
                <w:sz w:val="21"/>
              </w:rPr>
              <w:t>Request</w:t>
            </w:r>
            <w:r>
              <w:rPr>
                <w:rFonts w:hint="eastAsia"/>
                <w:sz w:val="21"/>
              </w:rPr>
              <w:t>：指定调试模式（</w:t>
            </w:r>
            <w:r>
              <w:rPr>
                <w:rFonts w:hint="eastAsia"/>
                <w:sz w:val="21"/>
              </w:rPr>
              <w:t>l</w:t>
            </w:r>
            <w:r>
              <w:rPr>
                <w:sz w:val="21"/>
              </w:rPr>
              <w:t>aunch,attach</w:t>
            </w:r>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E910FC">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E910FC">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E910FC">
        <w:trPr>
          <w:trHeight w:val="585"/>
        </w:trPr>
        <w:tc>
          <w:tcPr>
            <w:tcW w:w="5397" w:type="dxa"/>
            <w:gridSpan w:val="2"/>
            <w:vMerge/>
          </w:tcPr>
          <w:p w14:paraId="76D1153B" w14:textId="77777777" w:rsidR="0014669F" w:rsidRDefault="0014669F" w:rsidP="00E910FC">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E910FC">
            <w:pPr>
              <w:ind w:firstLineChars="0" w:firstLine="0"/>
              <w:rPr>
                <w:sz w:val="21"/>
              </w:rPr>
            </w:pPr>
            <w:r>
              <w:rPr>
                <w:sz w:val="21"/>
              </w:rPr>
              <w:t>Vs</w:t>
            </w:r>
            <w:r>
              <w:rPr>
                <w:rFonts w:hint="eastAsia"/>
                <w:sz w:val="21"/>
              </w:rPr>
              <w:t>负责启动程序并给出现搭载一个调试器</w:t>
            </w:r>
          </w:p>
        </w:tc>
        <w:tc>
          <w:tcPr>
            <w:tcW w:w="2539" w:type="dxa"/>
            <w:tcBorders>
              <w:top w:val="single" w:sz="4" w:space="0" w:color="auto"/>
              <w:left w:val="single" w:sz="4" w:space="0" w:color="auto"/>
            </w:tcBorders>
          </w:tcPr>
          <w:p w14:paraId="7FE58B56" w14:textId="77777777" w:rsidR="0014669F" w:rsidRDefault="0014669F" w:rsidP="00E910FC">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E910FC">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E910FC">
        <w:tc>
          <w:tcPr>
            <w:tcW w:w="2263" w:type="dxa"/>
          </w:tcPr>
          <w:p w14:paraId="5C258E21" w14:textId="77777777" w:rsidR="0014669F" w:rsidRPr="00A36960" w:rsidRDefault="0014669F" w:rsidP="00E910FC">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E910FC">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E910FC">
            <w:pPr>
              <w:pStyle w:val="ac"/>
              <w:ind w:firstLineChars="0" w:firstLine="0"/>
              <w:rPr>
                <w:sz w:val="21"/>
              </w:rPr>
            </w:pPr>
          </w:p>
        </w:tc>
      </w:tr>
      <w:tr w:rsidR="0014669F" w:rsidRPr="00A36960" w14:paraId="07E8180F" w14:textId="77777777" w:rsidTr="00E910FC">
        <w:tc>
          <w:tcPr>
            <w:tcW w:w="2263" w:type="dxa"/>
          </w:tcPr>
          <w:p w14:paraId="4EE0DB86" w14:textId="77777777" w:rsidR="0014669F" w:rsidRPr="00A36960" w:rsidRDefault="0014669F" w:rsidP="00E910FC">
            <w:pPr>
              <w:pStyle w:val="ac"/>
              <w:ind w:firstLineChars="0" w:firstLine="0"/>
              <w:rPr>
                <w:sz w:val="21"/>
              </w:rPr>
            </w:pPr>
            <w:r>
              <w:rPr>
                <w:sz w:val="21"/>
              </w:rPr>
              <w:lastRenderedPageBreak/>
              <w:t>logpoit</w:t>
            </w:r>
          </w:p>
        </w:tc>
        <w:tc>
          <w:tcPr>
            <w:tcW w:w="5387" w:type="dxa"/>
          </w:tcPr>
          <w:p w14:paraId="23528AB5" w14:textId="77777777" w:rsidR="0014669F" w:rsidRPr="00A36960" w:rsidRDefault="0014669F" w:rsidP="00E910FC">
            <w:pPr>
              <w:pStyle w:val="ac"/>
              <w:ind w:firstLineChars="0" w:firstLine="0"/>
              <w:rPr>
                <w:sz w:val="21"/>
              </w:rPr>
            </w:pPr>
            <w:r>
              <w:rPr>
                <w:rFonts w:hint="eastAsia"/>
                <w:sz w:val="21"/>
              </w:rPr>
              <w:t>与</w:t>
            </w:r>
            <w:r>
              <w:rPr>
                <w:rFonts w:hint="eastAsia"/>
                <w:sz w:val="21"/>
              </w:rPr>
              <w:t>b</w:t>
            </w:r>
            <w:r>
              <w:rPr>
                <w:sz w:val="21"/>
              </w:rPr>
              <w:t>reakpoit</w:t>
            </w:r>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E910FC">
            <w:pPr>
              <w:pStyle w:val="ac"/>
              <w:ind w:firstLineChars="0" w:firstLine="0"/>
              <w:rPr>
                <w:sz w:val="21"/>
              </w:rPr>
            </w:pPr>
          </w:p>
        </w:tc>
      </w:tr>
      <w:tr w:rsidR="0014669F" w:rsidRPr="00A36960" w14:paraId="753D5549" w14:textId="77777777" w:rsidTr="00E910FC">
        <w:tc>
          <w:tcPr>
            <w:tcW w:w="2263" w:type="dxa"/>
          </w:tcPr>
          <w:p w14:paraId="6DEFBAE2" w14:textId="77777777" w:rsidR="0014669F" w:rsidRPr="00A36960" w:rsidRDefault="0014669F" w:rsidP="00E910FC">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E910FC">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E910FC">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r>
        <w:rPr>
          <w:rFonts w:hint="eastAsia"/>
        </w:rPr>
        <w:t>多语言调试</w:t>
      </w:r>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r>
        <w:rPr>
          <w:rFonts w:hint="eastAsia"/>
        </w:rPr>
        <w:t>VScode</w:t>
      </w:r>
      <w:r>
        <w:rPr>
          <w:rFonts w:hint="eastAsia"/>
        </w:rPr>
        <w:t>支持包，最后配置</w:t>
      </w:r>
      <w:r>
        <w:rPr>
          <w:rFonts w:hint="eastAsia"/>
        </w:rPr>
        <w:t>launchjson</w:t>
      </w:r>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r>
        <w:t>L</w:t>
      </w:r>
      <w:r>
        <w:rPr>
          <w:rFonts w:hint="eastAsia"/>
        </w:rPr>
        <w:t>aunchjson</w:t>
      </w:r>
      <w:r>
        <w:rPr>
          <w:rFonts w:hint="eastAsia"/>
        </w:rPr>
        <w:t>中加入</w:t>
      </w:r>
      <w:r>
        <w:rPr>
          <w:rFonts w:hint="eastAsia"/>
        </w:rPr>
        <w:t>c</w:t>
      </w:r>
      <w:r>
        <w:t>ompouds</w:t>
      </w:r>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r>
        <w:rPr>
          <w:rFonts w:hint="eastAsia"/>
        </w:rPr>
        <w:t>语言</w:t>
      </w:r>
      <w:r>
        <w:rPr>
          <w:rFonts w:hint="eastAsia"/>
        </w:rPr>
        <w:t>B</w:t>
      </w:r>
      <w:r w:rsidR="007D75EC">
        <w:t xml:space="preserve"> </w:t>
      </w:r>
      <w:r>
        <w:t>name”]</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r>
        <w:rPr>
          <w:rFonts w:hint="eastAsia"/>
        </w:rPr>
        <w:t>VScode的扩展e</w:t>
      </w:r>
      <w:r>
        <w:t>xtend</w:t>
      </w:r>
    </w:p>
    <w:p w14:paraId="222AA3D3" w14:textId="3C60BA8B" w:rsidR="00D01141" w:rsidRDefault="005E2365" w:rsidP="00D01141">
      <w:pPr>
        <w:ind w:firstLine="480"/>
      </w:pPr>
      <w:r>
        <w:rPr>
          <w:rFonts w:hint="eastAsia"/>
        </w:rPr>
        <w:t>包括三类：</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21B25C7" w:rsidR="005E2365" w:rsidRPr="00D01141" w:rsidRDefault="005E2365" w:rsidP="005E2365">
      <w:pPr>
        <w:pStyle w:val="ac"/>
        <w:numPr>
          <w:ilvl w:val="0"/>
          <w:numId w:val="30"/>
        </w:numPr>
        <w:ind w:firstLineChars="0"/>
        <w:rPr>
          <w:rFonts w:hint="eastAsia"/>
        </w:rPr>
      </w:pPr>
      <w:r>
        <w:rPr>
          <w:rFonts w:hint="eastAsia"/>
        </w:rPr>
        <w:t>自定义</w:t>
      </w:r>
    </w:p>
    <w:p w14:paraId="5656A375" w14:textId="186C1DB4" w:rsidR="00C037F8" w:rsidRDefault="00C037F8" w:rsidP="00B16CB2">
      <w:pPr>
        <w:pStyle w:val="2"/>
      </w:pPr>
      <w:bookmarkStart w:id="39" w:name="_Toc71483397"/>
      <w:r>
        <w:rPr>
          <w:rFonts w:hint="eastAsia"/>
        </w:rPr>
        <w:t>Git环境搭建</w:t>
      </w:r>
      <w:bookmarkEnd w:id="39"/>
    </w:p>
    <w:p w14:paraId="06BC2F47" w14:textId="5C9C8E36" w:rsidR="00B16CB2" w:rsidRPr="00B16CB2" w:rsidRDefault="00B16CB2" w:rsidP="00B16CB2">
      <w:pPr>
        <w:pStyle w:val="30"/>
        <w:spacing w:before="163"/>
      </w:pPr>
      <w:bookmarkStart w:id="40" w:name="_Toc71483398"/>
      <w:r>
        <w:rPr>
          <w:rFonts w:hint="eastAsia"/>
        </w:rPr>
        <w:t>安装与申请</w:t>
      </w:r>
      <w:bookmarkEnd w:id="40"/>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hyperlink r:id="rId24"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26"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27"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28"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lastRenderedPageBreak/>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1" w:name="_Toc71483399"/>
      <w:r>
        <w:rPr>
          <w:rFonts w:hint="eastAsia"/>
        </w:rPr>
        <w:t>操作流程</w:t>
      </w:r>
      <w:bookmarkEnd w:id="41"/>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lastRenderedPageBreak/>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2" w:name="_Toc71483400"/>
      <w:r>
        <w:rPr>
          <w:rFonts w:hint="eastAsia"/>
        </w:rPr>
        <w:t>常用命令</w:t>
      </w:r>
      <w:bookmarkEnd w:id="42"/>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lastRenderedPageBreak/>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lastRenderedPageBreak/>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t>把要提交的文件的信息添加到暂存区中。当使用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lastRenderedPageBreak/>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lastRenderedPageBreak/>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lastRenderedPageBreak/>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lastRenderedPageBreak/>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43" w:name="_Toc71483403"/>
      <w:r>
        <w:rPr>
          <w:rFonts w:hint="eastAsia"/>
        </w:rPr>
        <w:t>插件</w:t>
      </w:r>
      <w:bookmarkEnd w:id="43"/>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4" w:name="_Toc71483404"/>
      <w:r>
        <w:rPr>
          <w:rFonts w:hint="eastAsia"/>
        </w:rPr>
        <w:lastRenderedPageBreak/>
        <w:t>附录</w:t>
      </w:r>
      <w:bookmarkEnd w:id="44"/>
    </w:p>
    <w:p w14:paraId="6A7DFF71" w14:textId="02EA8C7D" w:rsidR="000A592E" w:rsidRPr="000A592E" w:rsidRDefault="000A592E" w:rsidP="00277B23">
      <w:pPr>
        <w:pStyle w:val="2"/>
      </w:pPr>
      <w:bookmarkStart w:id="45" w:name="_Toc71483405"/>
      <w:r>
        <w:rPr>
          <w:rFonts w:hint="eastAsia"/>
        </w:rPr>
        <w:t>换jupyter的背景</w:t>
      </w:r>
      <w:bookmarkEnd w:id="45"/>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41"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6" w:name="_Toc71483406"/>
      <w:r w:rsidRPr="00277B23">
        <w:rPr>
          <w:rFonts w:hint="eastAsia"/>
        </w:rPr>
        <w:t>内置异常的层次结构</w:t>
      </w:r>
      <w:bookmarkEnd w:id="46"/>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7" w:name="_Toc71483407"/>
      <w:r>
        <w:rPr>
          <w:rFonts w:hint="eastAsia"/>
        </w:rPr>
        <w:t>库的安装</w:t>
      </w:r>
      <w:bookmarkEnd w:id="47"/>
    </w:p>
    <w:p w14:paraId="0839D487" w14:textId="1D7FB705" w:rsidR="00702A18" w:rsidRDefault="00702A18" w:rsidP="00702A18">
      <w:pPr>
        <w:pStyle w:val="30"/>
        <w:spacing w:before="163"/>
      </w:pPr>
      <w:bookmarkStart w:id="48" w:name="_Toc71483408"/>
      <w:r>
        <w:rPr>
          <w:rFonts w:hint="eastAsia"/>
        </w:rPr>
        <w:t>基本操作</w:t>
      </w:r>
      <w:bookmarkEnd w:id="48"/>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9" w:name="_Toc71483409"/>
      <w:r>
        <w:rPr>
          <w:rFonts w:hint="eastAsia"/>
        </w:rPr>
        <w:t>爬虫库</w:t>
      </w:r>
      <w:bookmarkEnd w:id="49"/>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0" w:name="_代码"/>
      <w:bookmarkStart w:id="51" w:name="_Toc71483410"/>
      <w:bookmarkEnd w:id="50"/>
      <w:r>
        <w:rPr>
          <w:rFonts w:hint="eastAsia"/>
        </w:rPr>
        <w:lastRenderedPageBreak/>
        <w:t>代码</w:t>
      </w:r>
      <w:bookmarkEnd w:id="51"/>
    </w:p>
    <w:p w14:paraId="2FD77BDF" w14:textId="130B2861" w:rsidR="009831FA" w:rsidRDefault="009831FA" w:rsidP="009831FA">
      <w:pPr>
        <w:pStyle w:val="2"/>
      </w:pPr>
      <w:bookmarkStart w:id="52" w:name="_Toc71483411"/>
      <w:bookmarkEnd w:id="52"/>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42"/>
      <w:headerReference w:type="default" r:id="rId43"/>
      <w:footerReference w:type="even" r:id="rId44"/>
      <w:footerReference w:type="default" r:id="rId45"/>
      <w:headerReference w:type="first" r:id="rId46"/>
      <w:footerReference w:type="first" r:id="rId47"/>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1DC1C" w14:textId="77777777" w:rsidR="006D2F2F" w:rsidRDefault="006D2F2F" w:rsidP="00751A90">
      <w:pPr>
        <w:ind w:firstLine="480"/>
      </w:pPr>
      <w:r>
        <w:separator/>
      </w:r>
    </w:p>
  </w:endnote>
  <w:endnote w:type="continuationSeparator" w:id="0">
    <w:p w14:paraId="5807B6C5" w14:textId="77777777" w:rsidR="006D2F2F" w:rsidRDefault="006D2F2F"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E7A90" w14:textId="77777777" w:rsidR="006D2F2F" w:rsidRDefault="006D2F2F" w:rsidP="00751A90">
      <w:pPr>
        <w:ind w:firstLine="480"/>
      </w:pPr>
      <w:r>
        <w:separator/>
      </w:r>
    </w:p>
  </w:footnote>
  <w:footnote w:type="continuationSeparator" w:id="0">
    <w:p w14:paraId="3A1BD07E" w14:textId="77777777" w:rsidR="006D2F2F" w:rsidRDefault="006D2F2F"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7"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9"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16"/>
  </w:num>
  <w:num w:numId="3">
    <w:abstractNumId w:val="10"/>
  </w:num>
  <w:num w:numId="4">
    <w:abstractNumId w:val="18"/>
  </w:num>
  <w:num w:numId="5">
    <w:abstractNumId w:val="24"/>
  </w:num>
  <w:num w:numId="6">
    <w:abstractNumId w:val="12"/>
  </w:num>
  <w:num w:numId="7">
    <w:abstractNumId w:val="7"/>
  </w:num>
  <w:num w:numId="8">
    <w:abstractNumId w:val="3"/>
  </w:num>
  <w:num w:numId="9">
    <w:abstractNumId w:val="20"/>
  </w:num>
  <w:num w:numId="10">
    <w:abstractNumId w:val="17"/>
  </w:num>
  <w:num w:numId="11">
    <w:abstractNumId w:val="23"/>
  </w:num>
  <w:num w:numId="12">
    <w:abstractNumId w:val="6"/>
  </w:num>
  <w:num w:numId="13">
    <w:abstractNumId w:val="22"/>
  </w:num>
  <w:num w:numId="14">
    <w:abstractNumId w:val="8"/>
  </w:num>
  <w:num w:numId="15">
    <w:abstractNumId w:val="11"/>
  </w:num>
  <w:num w:numId="16">
    <w:abstractNumId w:val="14"/>
  </w:num>
  <w:num w:numId="17">
    <w:abstractNumId w:val="27"/>
  </w:num>
  <w:num w:numId="18">
    <w:abstractNumId w:val="0"/>
  </w:num>
  <w:num w:numId="19">
    <w:abstractNumId w:val="5"/>
  </w:num>
  <w:num w:numId="20">
    <w:abstractNumId w:val="15"/>
  </w:num>
  <w:num w:numId="21">
    <w:abstractNumId w:val="9"/>
  </w:num>
  <w:num w:numId="22">
    <w:abstractNumId w:val="26"/>
  </w:num>
  <w:num w:numId="23">
    <w:abstractNumId w:val="29"/>
  </w:num>
  <w:num w:numId="24">
    <w:abstractNumId w:val="13"/>
  </w:num>
  <w:num w:numId="25">
    <w:abstractNumId w:val="25"/>
  </w:num>
  <w:num w:numId="26">
    <w:abstractNumId w:val="4"/>
  </w:num>
  <w:num w:numId="27">
    <w:abstractNumId w:val="28"/>
  </w:num>
  <w:num w:numId="28">
    <w:abstractNumId w:val="19"/>
  </w:num>
  <w:num w:numId="29">
    <w:abstractNumId w:val="1"/>
  </w:num>
  <w:num w:numId="3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465"/>
    <w:rsid w:val="00563BB0"/>
    <w:rsid w:val="00565AB8"/>
    <w:rsid w:val="00566EA6"/>
    <w:rsid w:val="00567096"/>
    <w:rsid w:val="00570E15"/>
    <w:rsid w:val="00572F96"/>
    <w:rsid w:val="00573D77"/>
    <w:rsid w:val="00573DB2"/>
    <w:rsid w:val="0057400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2F2F"/>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BC9"/>
    <w:rsid w:val="00F80E3D"/>
    <w:rsid w:val="00F814CF"/>
    <w:rsid w:val="00F81B35"/>
    <w:rsid w:val="00F81BDC"/>
    <w:rsid w:val="00F82266"/>
    <w:rsid w:val="00F82D6A"/>
    <w:rsid w:val="00F835FF"/>
    <w:rsid w:val="00F84FC1"/>
    <w:rsid w:val="00F85CE3"/>
    <w:rsid w:val="00F87194"/>
    <w:rsid w:val="00F8727E"/>
    <w:rsid w:val="00F9044B"/>
    <w:rsid w:val="00F940E2"/>
    <w:rsid w:val="00F94368"/>
    <w:rsid w:val="00F943B1"/>
    <w:rsid w:val="00F95AB2"/>
    <w:rsid w:val="00F96AE6"/>
    <w:rsid w:val="00F97D25"/>
    <w:rsid w:val="00FA1245"/>
    <w:rsid w:val="00FA1837"/>
    <w:rsid w:val="00FA1BF0"/>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hyperlink" Target="mailto:hotplanell@sina.com.cn" TargetMode="External"/><Relationship Id="rId39" Type="http://schemas.openxmlformats.org/officeDocument/2006/relationships/image" Target="media/image20.png"/><Relationship Id="rId21" Type="http://schemas.openxmlformats.org/officeDocument/2006/relationships/hyperlink" Target="https://code.visualstudio.com/" TargetMode="External"/><Relationship Id="rId34" Type="http://schemas.openxmlformats.org/officeDocument/2006/relationships/image" Target="media/image1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image" Target="media/image10.png"/><Relationship Id="rId11" Type="http://schemas.openxmlformats.org/officeDocument/2006/relationships/hyperlink" Target="https://pypi.tuna.tsinghua.edu.cn/simple/" TargetMode="External"/><Relationship Id="rId24" Type="http://schemas.openxmlformats.org/officeDocument/2006/relationships/hyperlink" Target="https://git-scm.com/download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image" Target="media/image8.png"/><Relationship Id="rId28" Type="http://schemas.openxmlformats.org/officeDocument/2006/relationships/hyperlink" Target="mailto:git@github.com"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hyperlink" Target="https://github.com/settings/ssh/new"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3.xml"/><Relationship Id="rId20" Type="http://schemas.openxmlformats.org/officeDocument/2006/relationships/hyperlink" Target="http://npm.taobao.org/mirrors/chromedriver/" TargetMode="External"/><Relationship Id="rId41" Type="http://schemas.openxmlformats.org/officeDocument/2006/relationships/hyperlink" Target="http://pypi.douban.com/simple%20--trusted-host%20pypi.douba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25CB-DB83-4D3A-8AAF-3186E69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10115</TotalTime>
  <Pages>38</Pages>
  <Words>6242</Words>
  <Characters>35581</Characters>
  <Application>Microsoft Office Word</Application>
  <DocSecurity>0</DocSecurity>
  <Lines>296</Lines>
  <Paragraphs>83</Paragraphs>
  <ScaleCrop>false</ScaleCrop>
  <Company>微软中国</Company>
  <LinksUpToDate>false</LinksUpToDate>
  <CharactersWithSpaces>41740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1267</cp:revision>
  <dcterms:created xsi:type="dcterms:W3CDTF">2020-11-17T00:09:00Z</dcterms:created>
  <dcterms:modified xsi:type="dcterms:W3CDTF">2021-05-20T05:03:00Z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